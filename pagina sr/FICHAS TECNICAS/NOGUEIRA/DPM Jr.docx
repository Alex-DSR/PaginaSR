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7384" w14:textId="358A9316" w:rsidR="00B43683" w:rsidRPr="002F6F36" w:rsidRDefault="007303EE" w:rsidP="00A2456C">
      <w:pPr>
        <w:spacing w:line="360" w:lineRule="auto"/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</w:pPr>
      <w:r w:rsidRPr="002F6F36">
        <w:rPr>
          <w:rFonts w:ascii="Source Sans Pro Black" w:hAnsi="Source Sans Pro Black" w:cs="Arial"/>
          <w:b/>
          <w:bCs/>
          <w:noProof/>
          <w:color w:val="385623" w:themeColor="accent6" w:themeShade="8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5B275AB" wp14:editId="6CC2B1C8">
            <wp:simplePos x="0" y="0"/>
            <wp:positionH relativeFrom="margin">
              <wp:posOffset>4887595</wp:posOffset>
            </wp:positionH>
            <wp:positionV relativeFrom="margin">
              <wp:posOffset>-79375</wp:posOffset>
            </wp:positionV>
            <wp:extent cx="1991995" cy="935990"/>
            <wp:effectExtent l="152400" t="152400" r="370205" b="359410"/>
            <wp:wrapSquare wrapText="bothSides"/>
            <wp:docPr id="1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709" b="98718" l="201" r="99197">
                                  <a14:foregroundMark x1="3815" y1="29487" x2="10241" y2="12393"/>
                                  <a14:foregroundMark x1="10241" y1="12393" x2="53815" y2="14530"/>
                                  <a14:foregroundMark x1="53815" y1="14530" x2="85341" y2="12821"/>
                                  <a14:foregroundMark x1="85341" y1="12821" x2="94779" y2="23077"/>
                                  <a14:foregroundMark x1="94779" y1="23077" x2="71084" y2="26068"/>
                                  <a14:foregroundMark x1="71084" y1="26068" x2="4217" y2="27778"/>
                                  <a14:foregroundMark x1="92771" y1="12821" x2="90562" y2="29060"/>
                                  <a14:foregroundMark x1="95181" y1="18803" x2="94779" y2="28632"/>
                                  <a14:foregroundMark x1="4016" y1="71795" x2="9839" y2="89316"/>
                                  <a14:foregroundMark x1="9839" y1="89316" x2="21285" y2="90598"/>
                                  <a14:foregroundMark x1="21285" y1="90598" x2="50602" y2="85897"/>
                                  <a14:foregroundMark x1="50602" y1="85897" x2="89157" y2="91453"/>
                                  <a14:foregroundMark x1="89157" y1="91453" x2="82129" y2="75214"/>
                                  <a14:foregroundMark x1="82129" y1="75214" x2="5020" y2="73077"/>
                                  <a14:foregroundMark x1="6225" y1="59402" x2="12651" y2="43590"/>
                                  <a14:foregroundMark x1="5422" y1="47009" x2="5823" y2="50855"/>
                                  <a14:foregroundMark x1="24096" y1="42735" x2="20683" y2="43162"/>
                                  <a14:foregroundMark x1="19679" y1="46581" x2="19478" y2="50000"/>
                                  <a14:foregroundMark x1="33534" y1="49145" x2="33534" y2="49145"/>
                                  <a14:foregroundMark x1="34739" y1="46581" x2="34940" y2="44872"/>
                                  <a14:foregroundMark x1="36345" y1="42735" x2="37751" y2="41026"/>
                                  <a14:foregroundMark x1="33333" y1="54274" x2="33735" y2="55983"/>
                                  <a14:foregroundMark x1="36546" y1="59402" x2="37952" y2="58974"/>
                                  <a14:foregroundMark x1="39357" y1="57265" x2="40361" y2="55556"/>
                                  <a14:foregroundMark x1="46586" y1="47436" x2="46787" y2="49145"/>
                                  <a14:foregroundMark x1="48594" y1="47863" x2="48193" y2="43162"/>
                                  <a14:foregroundMark x1="48193" y1="51282" x2="48193" y2="57692"/>
                                  <a14:foregroundMark x1="49197" y1="58974" x2="50602" y2="57692"/>
                                  <a14:foregroundMark x1="52008" y1="57265" x2="53012" y2="52991"/>
                                  <a14:foregroundMark x1="59639" y1="43590" x2="60040" y2="53419"/>
                                  <a14:foregroundMark x1="70683" y1="43590" x2="70683" y2="51282"/>
                                  <a14:foregroundMark x1="75904" y1="44872" x2="75904" y2="50855"/>
                                  <a14:foregroundMark x1="88353" y1="57692" x2="88755" y2="52564"/>
                                  <a14:foregroundMark x1="803" y1="32051" x2="602" y2="45299"/>
                                  <a14:foregroundMark x1="201" y1="52991" x2="201" y2="61538"/>
                                  <a14:foregroundMark x1="402" y1="69231" x2="402" y2="76923"/>
                                  <a14:foregroundMark x1="1205" y1="83761" x2="2209" y2="87607"/>
                                  <a14:foregroundMark x1="4016" y1="92308" x2="5221" y2="94444"/>
                                  <a14:foregroundMark x1="7430" y1="96581" x2="9036" y2="97863"/>
                                  <a14:foregroundMark x1="10843" y1="97863" x2="13454" y2="98718"/>
                                  <a14:foregroundMark x1="16466" y1="98718" x2="20281" y2="98718"/>
                                  <a14:foregroundMark x1="26506" y1="99145" x2="29317" y2="99145"/>
                                  <a14:foregroundMark x1="31727" y1="99145" x2="34538" y2="99145"/>
                                  <a14:foregroundMark x1="36345" y1="99145" x2="39558" y2="98718"/>
                                  <a14:foregroundMark x1="43173" y1="98718" x2="46185" y2="98291"/>
                                  <a14:foregroundMark x1="53012" y1="97863" x2="55622" y2="97863"/>
                                  <a14:foregroundMark x1="60643" y1="98718" x2="63253" y2="98718"/>
                                  <a14:foregroundMark x1="65863" y1="98718" x2="69478" y2="98718"/>
                                  <a14:foregroundMark x1="72289" y1="98291" x2="74498" y2="97863"/>
                                  <a14:foregroundMark x1="77912" y1="96581" x2="81526" y2="96581"/>
                                  <a14:foregroundMark x1="84538" y1="98718" x2="82530" y2="98718"/>
                                  <a14:foregroundMark x1="88554" y1="98718" x2="89558" y2="98291"/>
                                  <a14:foregroundMark x1="92972" y1="96154" x2="94980" y2="94872"/>
                                  <a14:foregroundMark x1="96988" y1="91026" x2="98193" y2="87607"/>
                                  <a14:foregroundMark x1="99197" y1="79915" x2="99197" y2="76068"/>
                                  <a14:foregroundMark x1="98996" y1="65385" x2="98795" y2="53419"/>
                                  <a14:foregroundMark x1="99197" y1="37607" x2="99197" y2="29915"/>
                                  <a14:foregroundMark x1="99197" y1="45299" x2="99197" y2="50000"/>
                                  <a14:foregroundMark x1="98795" y1="16239" x2="99197" y2="23504"/>
                                  <a14:foregroundMark x1="96787" y1="8974" x2="95181" y2="6838"/>
                                  <a14:foregroundMark x1="90562" y1="3419" x2="87952" y2="2564"/>
                                  <a14:foregroundMark x1="82530" y1="2137" x2="80723" y2="2137"/>
                                  <a14:foregroundMark x1="73092" y1="2991" x2="70080" y2="3419"/>
                                  <a14:foregroundMark x1="64257" y1="2564" x2="62048" y2="2564"/>
                                  <a14:foregroundMark x1="55221" y1="2564" x2="52008" y2="2564"/>
                                  <a14:foregroundMark x1="45382" y1="2564" x2="43373" y2="2564"/>
                                  <a14:foregroundMark x1="37952" y1="2564" x2="35944" y2="2564"/>
                                  <a14:foregroundMark x1="29920" y1="2564" x2="27108" y2="2564"/>
                                  <a14:foregroundMark x1="21084" y1="1709" x2="19478" y2="1709"/>
                                  <a14:foregroundMark x1="14458" y1="2564" x2="12450" y2="25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93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456C" w:rsidRPr="002F6F36"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  <w:t>Desintegrador, Picador y Moledor</w:t>
      </w:r>
    </w:p>
    <w:p w14:paraId="06D66F5F" w14:textId="77FC2A06" w:rsidR="00A2456C" w:rsidRDefault="00522DD7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EC9E47" wp14:editId="0EE9B189">
                <wp:simplePos x="0" y="0"/>
                <wp:positionH relativeFrom="column">
                  <wp:posOffset>5068570</wp:posOffset>
                </wp:positionH>
                <wp:positionV relativeFrom="paragraph">
                  <wp:posOffset>400050</wp:posOffset>
                </wp:positionV>
                <wp:extent cx="1828800" cy="18288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AB028" w14:textId="1DEA0201" w:rsidR="00522DD7" w:rsidRPr="00522DD7" w:rsidRDefault="00522DD7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2DD7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DPM </w:t>
                            </w:r>
                            <w:proofErr w:type="spellStart"/>
                            <w:r w:rsidR="00774F63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Jr</w:t>
                            </w:r>
                            <w:proofErr w:type="spellEnd"/>
                          </w:p>
                          <w:p w14:paraId="25600048" w14:textId="0014DCC7" w:rsidR="00522DD7" w:rsidRPr="00654C46" w:rsidRDefault="00774F63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="00522DD7" w:rsidRPr="00654C46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martillos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EC9E47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26" type="#_x0000_t202" style="position:absolute;left:0;text-align:left;margin-left:399.1pt;margin-top:31.5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BLWbZLeAAAA&#10;CwEAAA8AAAAAAAAAAAAAAAAAYwQAAGRycy9kb3ducmV2LnhtbFBLBQYAAAAABAAEAPMAAABuBQAA&#10;AAA=&#10;" filled="f" stroked="f">
                <v:textbox style="mso-fit-shape-to-text:t">
                  <w:txbxContent>
                    <w:p w14:paraId="3B9AB028" w14:textId="1DEA0201" w:rsidR="00522DD7" w:rsidRPr="00522DD7" w:rsidRDefault="00522DD7" w:rsidP="00522DD7">
                      <w:pPr>
                        <w:jc w:val="center"/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22DD7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DPM </w:t>
                      </w:r>
                      <w:proofErr w:type="spellStart"/>
                      <w:r w:rsidR="00774F63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Jr</w:t>
                      </w:r>
                      <w:proofErr w:type="spellEnd"/>
                    </w:p>
                    <w:p w14:paraId="25600048" w14:textId="0014DCC7" w:rsidR="00522DD7" w:rsidRPr="00654C46" w:rsidRDefault="00774F63" w:rsidP="00522DD7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="00522DD7" w:rsidRPr="00654C46"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martillos</w:t>
                      </w:r>
                    </w:p>
                  </w:txbxContent>
                </v:textbox>
              </v:shape>
            </w:pict>
          </mc:Fallback>
        </mc:AlternateContent>
      </w:r>
      <w:r w:rsidR="00A2456C">
        <w:rPr>
          <w:rFonts w:ascii="Arial" w:hAnsi="Arial" w:cs="Arial"/>
          <w:sz w:val="22"/>
          <w:szCs w:val="22"/>
        </w:rPr>
        <w:t>Modernos y eficientes, los equipos atienden con perfección las necesidades de moler, picar, desintegrar y triturar una gran variedad de productos. Muele la mazorca del maíz completa o el maíz en granos, produciendo desde harina de maíz gruesa, fina y super fina hasta maíz quebrado con paya y marlo. Pica cañas, pastos, sorgo y todo tipo de forrajeras y leguminosas.</w:t>
      </w:r>
    </w:p>
    <w:p w14:paraId="313D31EB" w14:textId="3B0D1A14" w:rsidR="00B2489E" w:rsidRDefault="00B2489E" w:rsidP="007303EE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-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6A13E5" w14:paraId="433DBA22" w14:textId="2276F9DD" w:rsidTr="00223817">
        <w:trPr>
          <w:trHeight w:val="948"/>
        </w:trPr>
        <w:tc>
          <w:tcPr>
            <w:tcW w:w="1644" w:type="dxa"/>
            <w:vAlign w:val="center"/>
          </w:tcPr>
          <w:p w14:paraId="1A3B7A0A" w14:textId="77777777" w:rsidR="006A13E5" w:rsidRPr="00494DC9" w:rsidRDefault="006A13E5" w:rsidP="0022381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FD6FDDE" wp14:editId="35D5F4C2">
                  <wp:extent cx="880603" cy="720000"/>
                  <wp:effectExtent l="0" t="0" r="0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vAlign w:val="center"/>
          </w:tcPr>
          <w:p w14:paraId="76C5A074" w14:textId="77777777" w:rsidR="006A13E5" w:rsidRDefault="006A13E5" w:rsidP="0022381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8480" behindDoc="1" locked="0" layoutInCell="1" allowOverlap="1" wp14:anchorId="6C1B7869" wp14:editId="74E74E5A">
                  <wp:simplePos x="0" y="0"/>
                  <wp:positionH relativeFrom="column">
                    <wp:posOffset>12818</wp:posOffset>
                  </wp:positionH>
                  <wp:positionV relativeFrom="paragraph">
                    <wp:posOffset>413</wp:posOffset>
                  </wp:positionV>
                  <wp:extent cx="880603" cy="720000"/>
                  <wp:effectExtent l="0" t="0" r="0" b="444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16A985A5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9504" behindDoc="1" locked="0" layoutInCell="1" allowOverlap="1" wp14:anchorId="68B5B66C" wp14:editId="1E2444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6985</wp:posOffset>
                  </wp:positionV>
                  <wp:extent cx="880110" cy="719455"/>
                  <wp:effectExtent l="0" t="0" r="0" b="444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078B608" w14:textId="16228BF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4624" behindDoc="1" locked="0" layoutInCell="1" allowOverlap="1" wp14:anchorId="46605A8C" wp14:editId="7A6CCF66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-6009</wp:posOffset>
                  </wp:positionV>
                  <wp:extent cx="860099" cy="720000"/>
                  <wp:effectExtent l="0" t="0" r="0" b="4445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9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1EBEF07" w14:textId="291037D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6672" behindDoc="1" locked="0" layoutInCell="1" allowOverlap="1" wp14:anchorId="6E3B65A8" wp14:editId="453936D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8890</wp:posOffset>
                  </wp:positionV>
                  <wp:extent cx="859790" cy="719455"/>
                  <wp:effectExtent l="0" t="0" r="0" b="4445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495C4DF4" w14:textId="4413EE7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7696" behindDoc="1" locked="0" layoutInCell="1" allowOverlap="1" wp14:anchorId="4BB0A75F" wp14:editId="459032E6">
                  <wp:simplePos x="0" y="0"/>
                  <wp:positionH relativeFrom="column">
                    <wp:posOffset>1848</wp:posOffset>
                  </wp:positionH>
                  <wp:positionV relativeFrom="paragraph">
                    <wp:posOffset>-6009</wp:posOffset>
                  </wp:positionV>
                  <wp:extent cx="869775" cy="720000"/>
                  <wp:effectExtent l="0" t="0" r="6985" b="4445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7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00340DD2" w14:textId="75276C18" w:rsidTr="00223817">
        <w:trPr>
          <w:trHeight w:val="1296"/>
        </w:trPr>
        <w:tc>
          <w:tcPr>
            <w:tcW w:w="1644" w:type="dxa"/>
            <w:vAlign w:val="center"/>
          </w:tcPr>
          <w:p w14:paraId="321A807C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062A2E0" wp14:editId="130F66EF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-3175</wp:posOffset>
                  </wp:positionV>
                  <wp:extent cx="678815" cy="719455"/>
                  <wp:effectExtent l="0" t="0" r="6985" b="4445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3DBFD3D6" w14:textId="705A3F14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8720" behindDoc="1" locked="0" layoutInCell="1" allowOverlap="1" wp14:anchorId="5132CDC9" wp14:editId="458E0823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-3175</wp:posOffset>
                  </wp:positionV>
                  <wp:extent cx="577850" cy="719455"/>
                  <wp:effectExtent l="0" t="0" r="0" b="444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32E9AD4" w14:textId="0F141892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9744" behindDoc="1" locked="0" layoutInCell="1" allowOverlap="1" wp14:anchorId="10FF50CA" wp14:editId="1C3761E1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-4445</wp:posOffset>
                  </wp:positionV>
                  <wp:extent cx="543560" cy="719455"/>
                  <wp:effectExtent l="0" t="0" r="8890" b="4445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2DF66194" w14:textId="0DE9688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1792" behindDoc="1" locked="0" layoutInCell="1" allowOverlap="1" wp14:anchorId="4E5C5CB6" wp14:editId="113D028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4445</wp:posOffset>
                  </wp:positionV>
                  <wp:extent cx="543560" cy="719455"/>
                  <wp:effectExtent l="0" t="0" r="8890" b="4445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600A24D6" w14:textId="7F2D8C1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2816" behindDoc="1" locked="0" layoutInCell="1" allowOverlap="1" wp14:anchorId="1164EC23" wp14:editId="34A6BEA2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-4445</wp:posOffset>
                  </wp:positionV>
                  <wp:extent cx="589280" cy="719455"/>
                  <wp:effectExtent l="0" t="0" r="1270" b="4445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046AC87D" w14:textId="7064A3D3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3840" behindDoc="1" locked="0" layoutInCell="1" allowOverlap="1" wp14:anchorId="5FEDD4CE" wp14:editId="1C25C321">
                  <wp:simplePos x="0" y="0"/>
                  <wp:positionH relativeFrom="column">
                    <wp:posOffset>151396</wp:posOffset>
                  </wp:positionH>
                  <wp:positionV relativeFrom="paragraph">
                    <wp:posOffset>48408</wp:posOffset>
                  </wp:positionV>
                  <wp:extent cx="601940" cy="720000"/>
                  <wp:effectExtent l="0" t="0" r="8255" b="4445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4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479BD213" w14:textId="0F9A08F4" w:rsidTr="00223817">
        <w:trPr>
          <w:trHeight w:val="1296"/>
        </w:trPr>
        <w:tc>
          <w:tcPr>
            <w:tcW w:w="1644" w:type="dxa"/>
            <w:vAlign w:val="center"/>
          </w:tcPr>
          <w:p w14:paraId="6802F03A" w14:textId="77777777" w:rsidR="006A13E5" w:rsidRPr="00494DC9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1552" behindDoc="1" locked="0" layoutInCell="1" allowOverlap="1" wp14:anchorId="50ECA688" wp14:editId="1D414AF1">
                  <wp:simplePos x="0" y="0"/>
                  <wp:positionH relativeFrom="column">
                    <wp:posOffset>4135</wp:posOffset>
                  </wp:positionH>
                  <wp:positionV relativeFrom="paragraph">
                    <wp:posOffset>6143</wp:posOffset>
                  </wp:positionV>
                  <wp:extent cx="872889" cy="720000"/>
                  <wp:effectExtent l="0" t="0" r="3810" b="4445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88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3C6D117" w14:textId="2CE5C493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2576" behindDoc="1" locked="0" layoutInCell="1" allowOverlap="1" wp14:anchorId="05B2FA45" wp14:editId="517DED55">
                  <wp:simplePos x="0" y="0"/>
                  <wp:positionH relativeFrom="column">
                    <wp:posOffset>-5272</wp:posOffset>
                  </wp:positionH>
                  <wp:positionV relativeFrom="paragraph">
                    <wp:posOffset>3928</wp:posOffset>
                  </wp:positionV>
                  <wp:extent cx="859702" cy="720000"/>
                  <wp:effectExtent l="0" t="0" r="0" b="4445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0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0D50366D" w14:textId="5A07BB19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3600" behindDoc="1" locked="0" layoutInCell="1" allowOverlap="1" wp14:anchorId="75A19A93" wp14:editId="115786F7">
                  <wp:simplePos x="0" y="0"/>
                  <wp:positionH relativeFrom="column">
                    <wp:posOffset>3411</wp:posOffset>
                  </wp:positionH>
                  <wp:positionV relativeFrom="paragraph">
                    <wp:posOffset>3928</wp:posOffset>
                  </wp:positionV>
                  <wp:extent cx="867600" cy="720000"/>
                  <wp:effectExtent l="0" t="0" r="8890" b="444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944A99F" w14:textId="62BDB761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4864" behindDoc="1" locked="0" layoutInCell="1" allowOverlap="1" wp14:anchorId="2330F5C2" wp14:editId="39BD3B22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2976</wp:posOffset>
                  </wp:positionV>
                  <wp:extent cx="875294" cy="720000"/>
                  <wp:effectExtent l="0" t="0" r="1270" b="444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9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A2C112E" w14:textId="670C560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5888" behindDoc="1" locked="0" layoutInCell="1" allowOverlap="1" wp14:anchorId="5F4D5190" wp14:editId="08D23C09">
                  <wp:simplePos x="0" y="0"/>
                  <wp:positionH relativeFrom="column">
                    <wp:posOffset>-5089</wp:posOffset>
                  </wp:positionH>
                  <wp:positionV relativeFrom="paragraph">
                    <wp:posOffset>2976</wp:posOffset>
                  </wp:positionV>
                  <wp:extent cx="862941" cy="720000"/>
                  <wp:effectExtent l="0" t="0" r="0" b="4445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4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</w:tcPr>
          <w:p w14:paraId="23562C32" w14:textId="21C402ED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6912" behindDoc="1" locked="0" layoutInCell="1" allowOverlap="1" wp14:anchorId="77B112FD" wp14:editId="711C2CE5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57131</wp:posOffset>
                  </wp:positionV>
                  <wp:extent cx="853005" cy="720000"/>
                  <wp:effectExtent l="0" t="0" r="4445" b="4445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00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50D562" w14:textId="55F38C74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47AFB5DF" w14:textId="39C8C4E7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67569A98" w14:textId="408FF808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3F3D5712" w14:textId="33D5784F" w:rsidR="00494DC9" w:rsidRDefault="00494DC9" w:rsidP="00494DC9">
      <w:pPr>
        <w:rPr>
          <w:rFonts w:ascii="Arial" w:hAnsi="Arial" w:cs="Arial"/>
          <w:noProof/>
          <w:sz w:val="22"/>
          <w:szCs w:val="22"/>
        </w:rPr>
      </w:pPr>
    </w:p>
    <w:p w14:paraId="653082F9" w14:textId="56DE0633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509EAD1" w14:textId="76D21570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5BAE306" w14:textId="7D7EEAED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BD1DB2C" w14:textId="77777777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3E01D80" w14:textId="2D610EFB" w:rsidR="00494DC9" w:rsidRDefault="00494DC9" w:rsidP="00494DC9">
      <w:pPr>
        <w:tabs>
          <w:tab w:val="left" w:pos="8858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447165C8" w14:textId="7C5222D1" w:rsidR="002F6F36" w:rsidRDefault="002F6F36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90BD5D9" w14:textId="050BD7AC" w:rsidR="006A13E5" w:rsidRDefault="006A13E5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BEDFADB" w14:textId="77777777" w:rsidR="00503648" w:rsidRDefault="00503648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2B1EF25E" w14:textId="3062DE11" w:rsidR="006A13E5" w:rsidRDefault="00595432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39C53FC5" wp14:editId="080C6BA7">
            <wp:simplePos x="0" y="0"/>
            <wp:positionH relativeFrom="margin">
              <wp:posOffset>4237990</wp:posOffset>
            </wp:positionH>
            <wp:positionV relativeFrom="margin">
              <wp:posOffset>4385945</wp:posOffset>
            </wp:positionV>
            <wp:extent cx="2988310" cy="2456180"/>
            <wp:effectExtent l="0" t="0" r="254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33" r="2473" b="9046"/>
                    <a:stretch/>
                  </pic:blipFill>
                  <pic:spPr bwMode="auto">
                    <a:xfrm>
                      <a:off x="0" y="0"/>
                      <a:ext cx="2988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1477"/>
        <w:gridCol w:w="1627"/>
        <w:gridCol w:w="1486"/>
        <w:gridCol w:w="1632"/>
      </w:tblGrid>
      <w:tr w:rsidR="0037672D" w14:paraId="61AED849" w14:textId="1BD9CE8F" w:rsidTr="004D6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C26ABD5" w14:textId="0170FB4D" w:rsidR="0037672D" w:rsidRPr="00432194" w:rsidRDefault="0037672D" w:rsidP="00823602">
            <w:pPr>
              <w:spacing w:line="276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MODELO</w:t>
            </w:r>
            <w:r w:rsidR="00823602" w:rsidRP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="00124BF2" w:rsidRPr="00432194">
              <w:rPr>
                <w:rFonts w:ascii="Bahnschrift" w:hAnsi="Bahnschrift" w:cs="Arial"/>
                <w:sz w:val="24"/>
                <w:szCs w:val="24"/>
              </w:rPr>
              <w:t>MOLINO</w:t>
            </w: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DD5F6D4" w14:textId="31E67B70" w:rsidR="0037672D" w:rsidRPr="00432194" w:rsidRDefault="0037672D" w:rsidP="004D694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POTENCIA REQUERIDA</w:t>
            </w:r>
          </w:p>
        </w:tc>
      </w:tr>
      <w:tr w:rsidR="00124BF2" w14:paraId="43470BA9" w14:textId="646AE34D" w:rsidTr="00773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BAC5B8A" w14:textId="77777777" w:rsidR="0037672D" w:rsidRPr="00432194" w:rsidRDefault="0037672D" w:rsidP="0037672D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8218E5F" w14:textId="22266B15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eléctrico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A5FAB99" w14:textId="7604F4F1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Gasolina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39EFB54" w14:textId="51421B27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Diesel</w:t>
            </w:r>
          </w:p>
        </w:tc>
      </w:tr>
      <w:tr w:rsidR="00773DE0" w14:paraId="4F267B7D" w14:textId="351CB71C" w:rsidTr="00EA453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7972EA2" w14:textId="4DD0D17D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 xml:space="preserve">DPM </w:t>
            </w:r>
            <w:proofErr w:type="spellStart"/>
            <w:r w:rsidR="00774F63">
              <w:rPr>
                <w:rFonts w:ascii="Bahnschrift" w:hAnsi="Bahnschrift" w:cs="Arial"/>
                <w:sz w:val="24"/>
                <w:szCs w:val="24"/>
              </w:rPr>
              <w:t>Jr</w:t>
            </w:r>
            <w:proofErr w:type="spellEnd"/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CBFD07B" w14:textId="3548FA95" w:rsidR="00773DE0" w:rsidRPr="00432194" w:rsidRDefault="00774F63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2.0/3.0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5ADFF43" w14:textId="2A590AFB" w:rsidR="00773DE0" w:rsidRPr="00432194" w:rsidRDefault="00774F63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4.0/6.0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9A96EBC" w14:textId="1F019074" w:rsidR="00773DE0" w:rsidRPr="00432194" w:rsidRDefault="00774F63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4.0/6.0</w:t>
            </w:r>
          </w:p>
        </w:tc>
      </w:tr>
      <w:tr w:rsidR="00773DE0" w14:paraId="16DCC519" w14:textId="77777777" w:rsidTr="004D6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8675B1E" w14:textId="73D6A224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71EFC81C" w14:textId="6000CED8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Capacidad de molienda Kg/</w:t>
            </w:r>
            <w:r w:rsidR="004D6942">
              <w:rPr>
                <w:rFonts w:ascii="Bahnschrift" w:hAnsi="Bahnschrift" w:cs="Arial"/>
                <w:sz w:val="24"/>
                <w:szCs w:val="24"/>
              </w:rPr>
              <w:t>h</w:t>
            </w:r>
          </w:p>
        </w:tc>
      </w:tr>
      <w:tr w:rsidR="00773DE0" w14:paraId="652C2A42" w14:textId="77777777" w:rsidTr="004D694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D2175F8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7B78A1A" w14:textId="7E3C3896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 mm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739ED94" w14:textId="6CBB2595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3 mm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45BE9FB" w14:textId="02149F54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0.8 mm</w:t>
            </w:r>
          </w:p>
        </w:tc>
      </w:tr>
      <w:tr w:rsidR="00773DE0" w14:paraId="7D88706B" w14:textId="77777777" w:rsidTr="00EA4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49963D04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3AF903B" w14:textId="234111FE" w:rsidR="00773DE0" w:rsidRPr="00432194" w:rsidRDefault="00774F63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400 – 700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13CEFBE" w14:textId="149F1BF5" w:rsidR="00773DE0" w:rsidRPr="00432194" w:rsidRDefault="00774F63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250 – 300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9C60A5D" w14:textId="4A6E52B8" w:rsidR="00773DE0" w:rsidRPr="00432194" w:rsidRDefault="00774F63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50 – 60</w:t>
            </w:r>
          </w:p>
        </w:tc>
      </w:tr>
    </w:tbl>
    <w:p w14:paraId="0691FAC6" w14:textId="77777777" w:rsidR="00522DD7" w:rsidRPr="00522DD7" w:rsidRDefault="00522DD7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i/>
          <w:iCs/>
          <w:sz w:val="16"/>
          <w:szCs w:val="16"/>
          <w:u w:val="single"/>
        </w:rPr>
      </w:pPr>
    </w:p>
    <w:p w14:paraId="4DE64AAC" w14:textId="4E413459" w:rsidR="00595432" w:rsidRPr="0045136A" w:rsidRDefault="00595432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9B2A2AF" w14:textId="62F3D8B5" w:rsidR="007303EE" w:rsidRDefault="0045136A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noProof/>
          <w:snapToGrid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9D30EF" wp14:editId="5B26B658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20242" cy="284672"/>
                <wp:effectExtent l="0" t="0" r="0" b="127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0242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5996E" w14:textId="22A24E5C" w:rsidR="00595432" w:rsidRPr="00595432" w:rsidRDefault="005954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</w:pPr>
                            <w:r w:rsidRPr="0059543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  <w:t xml:space="preserve">Industria Brasilera, 1 año de garantía contra defectos de fábrica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30EF" id="Cuadro de texto 40" o:spid="_x0000_s1027" type="#_x0000_t202" style="position:absolute;left:0;text-align:left;margin-left:304.7pt;margin-top:.65pt;width:355.9pt;height:22.4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" fillcolor="white [3201]" stroked="f" strokeweight=".5pt">
                <v:textbox>
                  <w:txbxContent>
                    <w:p w14:paraId="01D5996E" w14:textId="22A24E5C" w:rsidR="00595432" w:rsidRPr="00595432" w:rsidRDefault="00595432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</w:pPr>
                      <w:r w:rsidRPr="0059543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  <w:t xml:space="preserve">Industria Brasilera, 1 año de garantía contra defectos de fábrica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817">
        <w:rPr>
          <w:rFonts w:ascii="Arial" w:hAnsi="Arial" w:cs="Arial"/>
          <w:sz w:val="22"/>
          <w:szCs w:val="22"/>
        </w:rPr>
        <w:tab/>
      </w:r>
    </w:p>
    <w:p w14:paraId="64E20211" w14:textId="4C2C37C8" w:rsidR="00A2456C" w:rsidRPr="00A2456C" w:rsidRDefault="00A2456C" w:rsidP="00A2456C">
      <w:pPr>
        <w:spacing w:line="360" w:lineRule="auto"/>
        <w:rPr>
          <w:rFonts w:ascii="Arial" w:hAnsi="Arial" w:cs="Arial"/>
          <w:vanish/>
        </w:rPr>
      </w:pPr>
    </w:p>
    <w:sectPr w:rsidR="00A2456C" w:rsidRPr="00A2456C" w:rsidSect="003D606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2410" w:right="616" w:bottom="284" w:left="567" w:header="720" w:footer="69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6C6CB" w14:textId="77777777" w:rsidR="00EF62AC" w:rsidRDefault="00EF62AC" w:rsidP="008A3980">
      <w:r>
        <w:separator/>
      </w:r>
    </w:p>
  </w:endnote>
  <w:endnote w:type="continuationSeparator" w:id="0">
    <w:p w14:paraId="31915392" w14:textId="77777777" w:rsidR="00EF62AC" w:rsidRDefault="00EF62AC" w:rsidP="008A3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rus BT">
    <w:altName w:val="Times New Roman"/>
    <w:charset w:val="00"/>
    <w:family w:val="roman"/>
    <w:pitch w:val="variable"/>
    <w:sig w:usb0="00000007" w:usb1="00000000" w:usb2="00000000" w:usb3="00000000" w:csb0="00000011" w:csb1="00000000"/>
  </w:font>
  <w:font w:name="Source Sans Pro Black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92F1" w14:textId="77777777" w:rsidR="00BC517B" w:rsidRDefault="00BC51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5BC9" w14:textId="631F075E" w:rsidR="005960B5" w:rsidRDefault="00ED0506" w:rsidP="005960B5">
    <w:pPr>
      <w:jc w:val="center"/>
      <w:rPr>
        <w:sz w:val="16"/>
        <w:szCs w:val="16"/>
      </w:rPr>
    </w:pPr>
    <w:r>
      <w:rPr>
        <w:noProof/>
        <w:snapToGrid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F6C621" wp14:editId="449D56FD">
              <wp:simplePos x="0" y="0"/>
              <wp:positionH relativeFrom="column">
                <wp:posOffset>49530</wp:posOffset>
              </wp:positionH>
              <wp:positionV relativeFrom="paragraph">
                <wp:posOffset>43180</wp:posOffset>
              </wp:positionV>
              <wp:extent cx="6943725" cy="0"/>
              <wp:effectExtent l="0" t="0" r="0" b="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4372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1F376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6C5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3.9pt;margin-top:3.4pt;width:546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" strokecolor="#1f3763" strokeweight="2.25pt"/>
          </w:pict>
        </mc:Fallback>
      </mc:AlternateContent>
    </w:r>
  </w:p>
  <w:p w14:paraId="5D5F3244" w14:textId="77777777" w:rsidR="006736DE" w:rsidRPr="006736DE" w:rsidRDefault="005960B5" w:rsidP="006736DE">
    <w:pPr>
      <w:jc w:val="center"/>
      <w:rPr>
        <w:b/>
        <w:bCs/>
        <w:color w:val="1F3864"/>
        <w:sz w:val="18"/>
        <w:szCs w:val="18"/>
        <w:lang w:val="en-US"/>
      </w:rPr>
    </w:pPr>
    <w:r>
      <w:rPr>
        <w:b/>
        <w:bCs/>
        <w:color w:val="1F3864"/>
        <w:sz w:val="18"/>
        <w:szCs w:val="18"/>
      </w:rPr>
      <w:t xml:space="preserve">Central Cbba:25 de </w:t>
    </w:r>
    <w:proofErr w:type="gramStart"/>
    <w:r>
      <w:rPr>
        <w:b/>
        <w:bCs/>
        <w:color w:val="1F3864"/>
        <w:sz w:val="18"/>
        <w:szCs w:val="18"/>
      </w:rPr>
      <w:t>Mayo</w:t>
    </w:r>
    <w:proofErr w:type="gramEnd"/>
    <w:r>
      <w:rPr>
        <w:b/>
        <w:bCs/>
        <w:color w:val="1F3864"/>
        <w:sz w:val="18"/>
        <w:szCs w:val="18"/>
      </w:rPr>
      <w:t xml:space="preserve"> Nº580. </w:t>
    </w:r>
    <w:proofErr w:type="spellStart"/>
    <w:r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>
      <w:rPr>
        <w:b/>
        <w:bCs/>
        <w:color w:val="1F3864"/>
        <w:sz w:val="18"/>
        <w:szCs w:val="18"/>
        <w:lang w:val="en-US"/>
      </w:rPr>
      <w:t>.</w:t>
    </w:r>
    <w:r>
      <w:rPr>
        <w:b/>
        <w:bCs/>
        <w:color w:val="1F3864"/>
        <w:sz w:val="18"/>
        <w:szCs w:val="18"/>
        <w:lang w:val="en-US"/>
      </w:rPr>
      <w:t xml:space="preserve">/Fax:   4250269-76920124 Email: </w:t>
    </w:r>
    <w:hyperlink r:id="rId1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  <w:r w:rsidR="000A4B96">
      <w:rPr>
        <w:b/>
        <w:bCs/>
        <w:color w:val="1F3864"/>
        <w:sz w:val="18"/>
        <w:szCs w:val="18"/>
        <w:lang w:val="en-US"/>
      </w:rPr>
      <w:t xml:space="preserve">● </w:t>
    </w:r>
    <w:r w:rsidR="000A4B96" w:rsidRPr="006736DE">
      <w:rPr>
        <w:b/>
        <w:bCs/>
        <w:color w:val="1F3864"/>
        <w:sz w:val="18"/>
        <w:szCs w:val="18"/>
      </w:rPr>
      <w:t xml:space="preserve">Sucursal 1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 xml:space="preserve">: Ladislao Cabrera </w:t>
    </w:r>
    <w:proofErr w:type="spellStart"/>
    <w:r w:rsidR="000A4B96" w:rsidRPr="006736DE">
      <w:rPr>
        <w:b/>
        <w:bCs/>
        <w:color w:val="1F3864"/>
        <w:sz w:val="18"/>
        <w:szCs w:val="18"/>
      </w:rPr>
      <w:t>N</w:t>
    </w:r>
    <w:r w:rsidR="00780CA7">
      <w:rPr>
        <w:b/>
        <w:bCs/>
        <w:color w:val="1F3864"/>
        <w:sz w:val="18"/>
        <w:szCs w:val="18"/>
      </w:rPr>
      <w:t>°</w:t>
    </w:r>
    <w:proofErr w:type="spellEnd"/>
    <w:r w:rsidR="00780CA7">
      <w:rPr>
        <w:b/>
        <w:bCs/>
        <w:color w:val="1F3864"/>
        <w:sz w:val="18"/>
        <w:szCs w:val="18"/>
      </w:rPr>
      <w:t xml:space="preserve"> 375</w:t>
    </w:r>
    <w:r w:rsidR="000A4B96" w:rsidRPr="006736DE">
      <w:rPr>
        <w:b/>
        <w:bCs/>
        <w:color w:val="1F3864"/>
        <w:sz w:val="18"/>
        <w:szCs w:val="18"/>
      </w:rPr>
      <w:t xml:space="preserve">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 xml:space="preserve">./Fax:   4223231-76920117 Email: </w:t>
    </w:r>
    <w:hyperlink r:id="rId2" w:history="1">
      <w:r w:rsidR="00AD6AC6" w:rsidRPr="006E486A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 </w:t>
    </w:r>
    <w:r w:rsidR="000A4B96" w:rsidRPr="006736DE">
      <w:rPr>
        <w:b/>
        <w:bCs/>
        <w:color w:val="1F3864"/>
        <w:sz w:val="18"/>
        <w:szCs w:val="18"/>
      </w:rPr>
      <w:t xml:space="preserve">Sucursal 6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>:</w:t>
    </w:r>
    <w:r w:rsidR="006736DE" w:rsidRPr="006736DE">
      <w:rPr>
        <w:b/>
        <w:bCs/>
        <w:color w:val="1F3864"/>
        <w:sz w:val="18"/>
        <w:szCs w:val="18"/>
      </w:rPr>
      <w:t xml:space="preserve"> </w:t>
    </w:r>
    <w:r w:rsidR="000A4B96" w:rsidRPr="006736DE">
      <w:rPr>
        <w:b/>
        <w:bCs/>
        <w:color w:val="1F3864"/>
        <w:sz w:val="18"/>
        <w:szCs w:val="18"/>
      </w:rPr>
      <w:t xml:space="preserve">Ladislao Cabrera Nº426.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>./Fax: 4500689-7</w:t>
    </w:r>
    <w:r w:rsidR="006736DE" w:rsidRPr="006736DE">
      <w:rPr>
        <w:b/>
        <w:bCs/>
        <w:color w:val="1F3864"/>
        <w:sz w:val="18"/>
        <w:szCs w:val="18"/>
        <w:lang w:val="en-US"/>
      </w:rPr>
      <w:t>7420145</w:t>
    </w:r>
    <w:r w:rsidR="000A4B96" w:rsidRPr="006736DE">
      <w:rPr>
        <w:b/>
        <w:bCs/>
        <w:color w:val="1F3864"/>
        <w:sz w:val="18"/>
        <w:szCs w:val="18"/>
        <w:lang w:val="en-US"/>
      </w:rPr>
      <w:t xml:space="preserve"> Email: </w:t>
    </w:r>
    <w:hyperlink r:id="rId3" w:history="1">
      <w:r w:rsidR="006736DE" w:rsidRPr="006736DE">
        <w:rPr>
          <w:rStyle w:val="Hipervnculo"/>
          <w:b/>
          <w:bCs/>
          <w:sz w:val="18"/>
          <w:szCs w:val="18"/>
          <w:u w:val="none"/>
          <w:lang w:val="en-US"/>
        </w:rPr>
        <w:t>ventas6@sanrafael.com.bo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</w:t>
    </w:r>
    <w:r w:rsidR="006736DE" w:rsidRPr="006736DE">
      <w:rPr>
        <w:b/>
        <w:bCs/>
        <w:color w:val="1F3864"/>
        <w:sz w:val="18"/>
        <w:szCs w:val="18"/>
        <w:lang w:val="en-US"/>
      </w:rPr>
      <w:t xml:space="preserve"> </w:t>
    </w:r>
    <w:r w:rsidR="006736DE" w:rsidRPr="006736DE">
      <w:rPr>
        <w:b/>
        <w:bCs/>
        <w:color w:val="1F3864"/>
        <w:sz w:val="18"/>
        <w:szCs w:val="18"/>
      </w:rPr>
      <w:t xml:space="preserve">Sucursal 11 </w:t>
    </w:r>
    <w:proofErr w:type="spellStart"/>
    <w:r w:rsidR="006736DE" w:rsidRPr="006736DE">
      <w:rPr>
        <w:b/>
        <w:bCs/>
        <w:color w:val="1F3864"/>
        <w:sz w:val="18"/>
        <w:szCs w:val="18"/>
      </w:rPr>
      <w:t>Cbba</w:t>
    </w:r>
    <w:proofErr w:type="spellEnd"/>
    <w:r w:rsidR="006736DE" w:rsidRPr="006736DE">
      <w:rPr>
        <w:b/>
        <w:bCs/>
        <w:color w:val="1F3864"/>
        <w:sz w:val="18"/>
        <w:szCs w:val="18"/>
      </w:rPr>
      <w:t xml:space="preserve">: Av. Blanco Galindo Km 4.5 acera sud </w:t>
    </w:r>
    <w:proofErr w:type="spellStart"/>
    <w:r w:rsidR="006736DE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6736DE" w:rsidRPr="006736DE">
      <w:rPr>
        <w:b/>
        <w:bCs/>
        <w:color w:val="1F3864"/>
        <w:sz w:val="18"/>
        <w:szCs w:val="18"/>
        <w:lang w:val="en-US"/>
      </w:rPr>
      <w:t xml:space="preserve">./Fax: 4444256 - 77455941 Email: </w:t>
    </w:r>
    <w:hyperlink r:id="rId4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ventas2@sanrafael.com.bo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38C6B" w14:textId="77777777" w:rsidR="00BC517B" w:rsidRDefault="00BC51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20D76" w14:textId="77777777" w:rsidR="00EF62AC" w:rsidRDefault="00EF62AC" w:rsidP="008A3980">
      <w:r>
        <w:separator/>
      </w:r>
    </w:p>
  </w:footnote>
  <w:footnote w:type="continuationSeparator" w:id="0">
    <w:p w14:paraId="0D2D7AA9" w14:textId="77777777" w:rsidR="00EF62AC" w:rsidRDefault="00EF62AC" w:rsidP="008A39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3377" w14:textId="00D3585A" w:rsidR="00BF2942" w:rsidRDefault="00BF294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7689E" w14:textId="46F11A62" w:rsidR="005960B5" w:rsidRDefault="00ED0506" w:rsidP="005960B5">
    <w:r>
      <w:rPr>
        <w:noProof/>
        <w:lang w:val="es-BO" w:eastAsia="en-US"/>
      </w:rPr>
      <w:drawing>
        <wp:anchor distT="0" distB="0" distL="114300" distR="114300" simplePos="0" relativeHeight="251656192" behindDoc="0" locked="0" layoutInCell="1" allowOverlap="1" wp14:anchorId="6FE5C915" wp14:editId="21F12E16">
          <wp:simplePos x="0" y="0"/>
          <wp:positionH relativeFrom="margin">
            <wp:posOffset>245110</wp:posOffset>
          </wp:positionH>
          <wp:positionV relativeFrom="paragraph">
            <wp:posOffset>-329565</wp:posOffset>
          </wp:positionV>
          <wp:extent cx="809625" cy="740410"/>
          <wp:effectExtent l="0" t="0" r="0" b="0"/>
          <wp:wrapSquare wrapText="bothSides"/>
          <wp:docPr id="5" name="Imagen 5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" r="74796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740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CD5717B" w14:textId="77777777" w:rsidR="005960B5" w:rsidRPr="00F112DF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Bombas de agua – Moto</w:t>
    </w:r>
    <w:r w:rsidR="008F4310">
      <w:rPr>
        <w:b/>
        <w:bCs/>
        <w:color w:val="1F497D"/>
        <w:sz w:val="24"/>
        <w:szCs w:val="24"/>
      </w:rPr>
      <w:t>bombas</w:t>
    </w:r>
    <w:r w:rsidRPr="00F112DF">
      <w:rPr>
        <w:b/>
        <w:bCs/>
        <w:color w:val="1F497D"/>
        <w:sz w:val="24"/>
        <w:szCs w:val="24"/>
      </w:rPr>
      <w:t xml:space="preserve"> a diésel y gasolinas – Generadores </w:t>
    </w:r>
  </w:p>
  <w:p w14:paraId="336F4DBB" w14:textId="0CCF2DBE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 xml:space="preserve">Molinos – Peladoras de arroz </w:t>
    </w:r>
    <w:r w:rsidR="00ED0506" w:rsidRPr="00F112DF">
      <w:rPr>
        <w:noProof/>
        <w:sz w:val="24"/>
        <w:szCs w:val="24"/>
        <w:lang w:val="es-BO" w:eastAsia="en-US"/>
      </w:rPr>
      <w:drawing>
        <wp:anchor distT="0" distB="0" distL="114300" distR="114300" simplePos="0" relativeHeight="251655168" behindDoc="0" locked="0" layoutInCell="1" allowOverlap="1" wp14:anchorId="5D601447" wp14:editId="0F781520">
          <wp:simplePos x="0" y="0"/>
          <wp:positionH relativeFrom="margin">
            <wp:posOffset>-71120</wp:posOffset>
          </wp:positionH>
          <wp:positionV relativeFrom="paragraph">
            <wp:posOffset>86995</wp:posOffset>
          </wp:positionV>
          <wp:extent cx="1436370" cy="441960"/>
          <wp:effectExtent l="0" t="0" r="0" b="0"/>
          <wp:wrapSquare wrapText="bothSides"/>
          <wp:docPr id="4" name="Imagen 6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163"/>
                  <a:stretch>
                    <a:fillRect/>
                  </a:stretch>
                </pic:blipFill>
                <pic:spPr bwMode="auto">
                  <a:xfrm>
                    <a:off x="0" y="0"/>
                    <a:ext cx="1436370" cy="441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4310">
      <w:rPr>
        <w:b/>
        <w:bCs/>
        <w:color w:val="1F497D"/>
        <w:sz w:val="24"/>
        <w:szCs w:val="24"/>
      </w:rPr>
      <w:t xml:space="preserve">- </w:t>
    </w:r>
    <w:r w:rsidRPr="00F112DF">
      <w:rPr>
        <w:b/>
        <w:bCs/>
        <w:color w:val="1F497D"/>
        <w:sz w:val="24"/>
        <w:szCs w:val="24"/>
      </w:rPr>
      <w:t xml:space="preserve">Perforación de pozos de 4”, 6”, 8” y 10” </w:t>
    </w:r>
  </w:p>
  <w:p w14:paraId="5005D4CD" w14:textId="77777777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Limpieza y mantenimiento de pozos</w:t>
    </w:r>
    <w:r w:rsidR="008F4310">
      <w:rPr>
        <w:b/>
        <w:bCs/>
        <w:color w:val="1F497D"/>
        <w:sz w:val="24"/>
        <w:szCs w:val="24"/>
      </w:rPr>
      <w:t xml:space="preserve"> - </w:t>
    </w:r>
    <w:r w:rsidRPr="00F112DF">
      <w:rPr>
        <w:b/>
        <w:bCs/>
        <w:color w:val="1F497D"/>
        <w:sz w:val="24"/>
        <w:szCs w:val="24"/>
      </w:rPr>
      <w:t>Sondeos eléctricos verticales</w:t>
    </w:r>
  </w:p>
  <w:p w14:paraId="0AC19C76" w14:textId="77777777" w:rsidR="005960B5" w:rsidRPr="00F112DF" w:rsidRDefault="005960B5" w:rsidP="005960B5">
    <w:pPr>
      <w:jc w:val="right"/>
      <w:rPr>
        <w:b/>
        <w:bCs/>
        <w:color w:val="1F497D"/>
        <w:sz w:val="22"/>
        <w:szCs w:val="22"/>
      </w:rPr>
    </w:pPr>
    <w:r w:rsidRPr="00F112DF">
      <w:rPr>
        <w:b/>
        <w:bCs/>
        <w:color w:val="1F497D"/>
        <w:sz w:val="24"/>
        <w:szCs w:val="24"/>
      </w:rPr>
      <w:t>Registro eléctrico – Asesoramiento</w:t>
    </w:r>
  </w:p>
  <w:p w14:paraId="409C0221" w14:textId="77777777" w:rsidR="005960B5" w:rsidRDefault="005960B5" w:rsidP="005960B5">
    <w:pPr>
      <w:pStyle w:val="Encabezad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2298" w14:textId="4B25B667" w:rsidR="00BF2942" w:rsidRDefault="00BF294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8F"/>
    <w:rsid w:val="0000559C"/>
    <w:rsid w:val="00006629"/>
    <w:rsid w:val="000559F3"/>
    <w:rsid w:val="000A4B96"/>
    <w:rsid w:val="00104367"/>
    <w:rsid w:val="00124BF2"/>
    <w:rsid w:val="001428E9"/>
    <w:rsid w:val="001F685E"/>
    <w:rsid w:val="001F719B"/>
    <w:rsid w:val="00223817"/>
    <w:rsid w:val="00253153"/>
    <w:rsid w:val="002E1480"/>
    <w:rsid w:val="002E7F0F"/>
    <w:rsid w:val="002F6F36"/>
    <w:rsid w:val="00316AE6"/>
    <w:rsid w:val="0032460B"/>
    <w:rsid w:val="00373728"/>
    <w:rsid w:val="0037672D"/>
    <w:rsid w:val="003A78BF"/>
    <w:rsid w:val="003B301B"/>
    <w:rsid w:val="003D6066"/>
    <w:rsid w:val="00417A91"/>
    <w:rsid w:val="00432194"/>
    <w:rsid w:val="00433213"/>
    <w:rsid w:val="0045136A"/>
    <w:rsid w:val="004855A3"/>
    <w:rsid w:val="00490F9C"/>
    <w:rsid w:val="00494DC9"/>
    <w:rsid w:val="004B6513"/>
    <w:rsid w:val="004D6942"/>
    <w:rsid w:val="00502FCF"/>
    <w:rsid w:val="00503185"/>
    <w:rsid w:val="00503648"/>
    <w:rsid w:val="005102A3"/>
    <w:rsid w:val="00522DD7"/>
    <w:rsid w:val="00595432"/>
    <w:rsid w:val="005960B5"/>
    <w:rsid w:val="005B4338"/>
    <w:rsid w:val="005B5378"/>
    <w:rsid w:val="005E4450"/>
    <w:rsid w:val="00606569"/>
    <w:rsid w:val="006248B3"/>
    <w:rsid w:val="00654C46"/>
    <w:rsid w:val="006736DE"/>
    <w:rsid w:val="00682F30"/>
    <w:rsid w:val="006A13E5"/>
    <w:rsid w:val="006E3E09"/>
    <w:rsid w:val="007303EE"/>
    <w:rsid w:val="00750244"/>
    <w:rsid w:val="00754D13"/>
    <w:rsid w:val="00773DE0"/>
    <w:rsid w:val="00774F63"/>
    <w:rsid w:val="00780CA7"/>
    <w:rsid w:val="00823602"/>
    <w:rsid w:val="008319BA"/>
    <w:rsid w:val="00832239"/>
    <w:rsid w:val="00874BC1"/>
    <w:rsid w:val="008A3980"/>
    <w:rsid w:val="008D57AB"/>
    <w:rsid w:val="008F4310"/>
    <w:rsid w:val="008F5336"/>
    <w:rsid w:val="00931A83"/>
    <w:rsid w:val="00934F39"/>
    <w:rsid w:val="0095036F"/>
    <w:rsid w:val="009801C4"/>
    <w:rsid w:val="009A11F8"/>
    <w:rsid w:val="009D2914"/>
    <w:rsid w:val="009F2242"/>
    <w:rsid w:val="00A2456C"/>
    <w:rsid w:val="00A86F6C"/>
    <w:rsid w:val="00AB281F"/>
    <w:rsid w:val="00AD5EDC"/>
    <w:rsid w:val="00AD6AC6"/>
    <w:rsid w:val="00AF546C"/>
    <w:rsid w:val="00B163B0"/>
    <w:rsid w:val="00B2489E"/>
    <w:rsid w:val="00B2592C"/>
    <w:rsid w:val="00B43683"/>
    <w:rsid w:val="00BC517B"/>
    <w:rsid w:val="00BD5BD4"/>
    <w:rsid w:val="00BF2942"/>
    <w:rsid w:val="00C0192C"/>
    <w:rsid w:val="00C401E1"/>
    <w:rsid w:val="00C5749B"/>
    <w:rsid w:val="00C922C0"/>
    <w:rsid w:val="00CC4BDF"/>
    <w:rsid w:val="00CD4399"/>
    <w:rsid w:val="00CF2223"/>
    <w:rsid w:val="00CF3769"/>
    <w:rsid w:val="00D61D67"/>
    <w:rsid w:val="00D90D5A"/>
    <w:rsid w:val="00DA08D9"/>
    <w:rsid w:val="00DE23CD"/>
    <w:rsid w:val="00E064A3"/>
    <w:rsid w:val="00E23E8F"/>
    <w:rsid w:val="00E3548E"/>
    <w:rsid w:val="00E64D03"/>
    <w:rsid w:val="00E81312"/>
    <w:rsid w:val="00E87B8C"/>
    <w:rsid w:val="00ED0506"/>
    <w:rsid w:val="00ED0A2C"/>
    <w:rsid w:val="00ED588D"/>
    <w:rsid w:val="00EF62AC"/>
    <w:rsid w:val="00F112DF"/>
    <w:rsid w:val="00F36A23"/>
    <w:rsid w:val="00F573BD"/>
    <w:rsid w:val="00F67437"/>
    <w:rsid w:val="00F8283B"/>
    <w:rsid w:val="00F862B5"/>
    <w:rsid w:val="00F94CBA"/>
    <w:rsid w:val="00FA60A8"/>
    <w:rsid w:val="00FD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5AE5FEF"/>
  <w15:chartTrackingRefBased/>
  <w15:docId w15:val="{C232CF1E-DC0C-488F-BA78-38A12B52B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2223"/>
    <w:rPr>
      <w:snapToGrid w:val="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0192C"/>
    <w:pPr>
      <w:keepNext/>
      <w:suppressAutoHyphens/>
      <w:jc w:val="both"/>
      <w:outlineLvl w:val="0"/>
    </w:pPr>
    <w:rPr>
      <w:snapToGrid/>
      <w:spacing w:val="-3"/>
      <w:sz w:val="24"/>
    </w:rPr>
  </w:style>
  <w:style w:type="paragraph" w:styleId="Ttulo2">
    <w:name w:val="heading 2"/>
    <w:basedOn w:val="Normal"/>
    <w:next w:val="Normal"/>
    <w:link w:val="Ttulo2Car"/>
    <w:qFormat/>
    <w:rsid w:val="00C0192C"/>
    <w:pPr>
      <w:keepNext/>
      <w:suppressAutoHyphens/>
      <w:jc w:val="both"/>
      <w:outlineLvl w:val="1"/>
    </w:pPr>
    <w:rPr>
      <w:rFonts w:ascii="Courier New" w:hAnsi="Courier New"/>
      <w:b/>
      <w:snapToGrid/>
      <w:spacing w:val="-3"/>
      <w:sz w:val="24"/>
      <w:lang w:val="es-AR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F67437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F6743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rPr>
      <w:rFonts w:ascii="Courier New" w:hAnsi="Courier New"/>
    </w:rPr>
  </w:style>
  <w:style w:type="paragraph" w:styleId="Textodeglobo">
    <w:name w:val="Balloon Text"/>
    <w:basedOn w:val="Normal"/>
    <w:link w:val="TextodegloboCar"/>
    <w:rsid w:val="009A11F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9A11F8"/>
    <w:rPr>
      <w:rFonts w:ascii="Segoe UI" w:hAnsi="Segoe UI" w:cs="Segoe UI"/>
      <w:snapToGrid w:val="0"/>
      <w:sz w:val="18"/>
      <w:szCs w:val="18"/>
    </w:rPr>
  </w:style>
  <w:style w:type="character" w:customStyle="1" w:styleId="TextosinformatoCar">
    <w:name w:val="Texto sin formato Car"/>
    <w:link w:val="Textosinformato"/>
    <w:rsid w:val="00750244"/>
    <w:rPr>
      <w:rFonts w:ascii="Courier New" w:hAnsi="Courier New"/>
      <w:snapToGrid w:val="0"/>
    </w:rPr>
  </w:style>
  <w:style w:type="paragraph" w:styleId="Encabezado">
    <w:name w:val="header"/>
    <w:basedOn w:val="Normal"/>
    <w:link w:val="Encabezado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A3980"/>
    <w:rPr>
      <w:snapToGrid w:val="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8A3980"/>
    <w:rPr>
      <w:snapToGrid w:val="0"/>
      <w:lang w:val="es-ES" w:eastAsia="es-ES"/>
    </w:rPr>
  </w:style>
  <w:style w:type="character" w:styleId="Hipervnculo">
    <w:name w:val="Hyperlink"/>
    <w:uiPriority w:val="99"/>
    <w:unhideWhenUsed/>
    <w:rsid w:val="008A3980"/>
    <w:rPr>
      <w:color w:val="0000FF"/>
      <w:u w:val="single"/>
    </w:rPr>
  </w:style>
  <w:style w:type="character" w:customStyle="1" w:styleId="Ttulo1Car">
    <w:name w:val="Título 1 Car"/>
    <w:link w:val="Ttulo1"/>
    <w:rsid w:val="00C0192C"/>
    <w:rPr>
      <w:spacing w:val="-3"/>
      <w:sz w:val="24"/>
      <w:lang w:val="es-ES" w:eastAsia="es-ES"/>
    </w:rPr>
  </w:style>
  <w:style w:type="character" w:customStyle="1" w:styleId="Ttulo2Car">
    <w:name w:val="Título 2 Car"/>
    <w:link w:val="Ttulo2"/>
    <w:rsid w:val="00C0192C"/>
    <w:rPr>
      <w:rFonts w:ascii="Courier New" w:hAnsi="Courier New"/>
      <w:b/>
      <w:spacing w:val="-3"/>
      <w:sz w:val="24"/>
      <w:lang w:val="es-AR" w:eastAsia="es-ES"/>
    </w:rPr>
  </w:style>
  <w:style w:type="paragraph" w:styleId="Textoindependiente">
    <w:name w:val="Body Text"/>
    <w:basedOn w:val="Normal"/>
    <w:link w:val="TextoindependienteCar"/>
    <w:rsid w:val="00C0192C"/>
    <w:pPr>
      <w:suppressAutoHyphens/>
      <w:jc w:val="both"/>
    </w:pPr>
    <w:rPr>
      <w:rFonts w:ascii="Arrus BT" w:hAnsi="Arrus BT"/>
      <w:i/>
      <w:snapToGrid/>
      <w:spacing w:val="-3"/>
      <w:sz w:val="24"/>
      <w:lang w:val="es-AR"/>
    </w:rPr>
  </w:style>
  <w:style w:type="character" w:customStyle="1" w:styleId="TextoindependienteCar">
    <w:name w:val="Texto independiente Car"/>
    <w:link w:val="Textoindependiente"/>
    <w:rsid w:val="00C0192C"/>
    <w:rPr>
      <w:rFonts w:ascii="Arrus BT" w:hAnsi="Arrus BT"/>
      <w:i/>
      <w:spacing w:val="-3"/>
      <w:sz w:val="24"/>
      <w:lang w:val="es-AR" w:eastAsia="es-ES"/>
    </w:rPr>
  </w:style>
  <w:style w:type="character" w:customStyle="1" w:styleId="Ttulo3Car">
    <w:name w:val="Título 3 Car"/>
    <w:link w:val="Ttulo3"/>
    <w:semiHidden/>
    <w:rsid w:val="00F67437"/>
    <w:rPr>
      <w:rFonts w:ascii="Calibri Light" w:eastAsia="Times New Roman" w:hAnsi="Calibri Light" w:cs="Times New Roman"/>
      <w:b/>
      <w:bCs/>
      <w:snapToGrid w:val="0"/>
      <w:sz w:val="26"/>
      <w:szCs w:val="26"/>
      <w:lang w:val="es-ES" w:eastAsia="es-ES"/>
    </w:rPr>
  </w:style>
  <w:style w:type="character" w:customStyle="1" w:styleId="Ttulo4Car">
    <w:name w:val="Título 4 Car"/>
    <w:link w:val="Ttulo4"/>
    <w:semiHidden/>
    <w:rsid w:val="00F67437"/>
    <w:rPr>
      <w:rFonts w:ascii="Calibri" w:eastAsia="Times New Roman" w:hAnsi="Calibri" w:cs="Times New Roman"/>
      <w:b/>
      <w:bCs/>
      <w:snapToGrid w:val="0"/>
      <w:sz w:val="28"/>
      <w:szCs w:val="28"/>
      <w:lang w:val="es-ES" w:eastAsia="es-ES"/>
    </w:rPr>
  </w:style>
  <w:style w:type="character" w:styleId="Mencinsinresolver">
    <w:name w:val="Unresolved Mention"/>
    <w:uiPriority w:val="99"/>
    <w:semiHidden/>
    <w:unhideWhenUsed/>
    <w:rsid w:val="000A4B96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E87B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124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ventas6@sanrafael.com.bo" TargetMode="External"/><Relationship Id="rId2" Type="http://schemas.openxmlformats.org/officeDocument/2006/relationships/hyperlink" Target="mailto:ventas@sanrafael.com.bo" TargetMode="External"/><Relationship Id="rId1" Type="http://schemas.openxmlformats.org/officeDocument/2006/relationships/hyperlink" Target="mailto:ventas@sanrafael.com.bo" TargetMode="External"/><Relationship Id="rId4" Type="http://schemas.openxmlformats.org/officeDocument/2006/relationships/hyperlink" Target="mailto:ventas2@sanrafael.com.bo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hyperlink" Target="http://www.sanrafael.com.b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Plantillas\~wd09.tm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965B-FB8E-4B51-A44F-60EE87A9E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~wd09.tmp</Template>
  <TotalTime>11</TotalTime>
  <Pages>1</Pages>
  <Words>100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</vt:lpstr>
    </vt:vector>
  </TitlesOfParts>
  <Company>INFO - BEST  MR.</Company>
  <LinksUpToDate>false</LinksUpToDate>
  <CharactersWithSpaces>652</CharactersWithSpaces>
  <SharedDoc>false</SharedDoc>
  <HLinks>
    <vt:vector size="36" baseType="variant">
      <vt:variant>
        <vt:i4>3407895</vt:i4>
      </vt:variant>
      <vt:variant>
        <vt:i4>9</vt:i4>
      </vt:variant>
      <vt:variant>
        <vt:i4>0</vt:i4>
      </vt:variant>
      <vt:variant>
        <vt:i4>5</vt:i4>
      </vt:variant>
      <vt:variant>
        <vt:lpwstr>mailto:ventas2@sanrafael.com.bo</vt:lpwstr>
      </vt:variant>
      <vt:variant>
        <vt:lpwstr/>
      </vt:variant>
      <vt:variant>
        <vt:i4>3145751</vt:i4>
      </vt:variant>
      <vt:variant>
        <vt:i4>6</vt:i4>
      </vt:variant>
      <vt:variant>
        <vt:i4>0</vt:i4>
      </vt:variant>
      <vt:variant>
        <vt:i4>5</vt:i4>
      </vt:variant>
      <vt:variant>
        <vt:lpwstr>mailto:ventas6@sanrafael.com.bo</vt:lpwstr>
      </vt:variant>
      <vt:variant>
        <vt:lpwstr/>
      </vt:variant>
      <vt:variant>
        <vt:i4>4915253</vt:i4>
      </vt:variant>
      <vt:variant>
        <vt:i4>3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4915253</vt:i4>
      </vt:variant>
      <vt:variant>
        <vt:i4>0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1638464</vt:i4>
      </vt:variant>
      <vt:variant>
        <vt:i4>-1</vt:i4>
      </vt:variant>
      <vt:variant>
        <vt:i4>1028</vt:i4>
      </vt:variant>
      <vt:variant>
        <vt:i4>4</vt:i4>
      </vt:variant>
      <vt:variant>
        <vt:lpwstr>http://www.sanrafael.com.bo/</vt:lpwstr>
      </vt:variant>
      <vt:variant>
        <vt:lpwstr/>
      </vt:variant>
      <vt:variant>
        <vt:i4>1638464</vt:i4>
      </vt:variant>
      <vt:variant>
        <vt:i4>-1</vt:i4>
      </vt:variant>
      <vt:variant>
        <vt:i4>1029</vt:i4>
      </vt:variant>
      <vt:variant>
        <vt:i4>4</vt:i4>
      </vt:variant>
      <vt:variant>
        <vt:lpwstr>http://www.sanrafael.com.bo/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</dc:title>
  <dc:subject/>
  <dc:creator>Alex R. Aguilar Alcocer</dc:creator>
  <cp:keywords/>
  <cp:lastModifiedBy>alex raul aguilar alcocer</cp:lastModifiedBy>
  <cp:revision>6</cp:revision>
  <cp:lastPrinted>2023-05-25T12:34:00Z</cp:lastPrinted>
  <dcterms:created xsi:type="dcterms:W3CDTF">2023-05-25T12:26:00Z</dcterms:created>
  <dcterms:modified xsi:type="dcterms:W3CDTF">2023-05-25T12:35:00Z</dcterms:modified>
</cp:coreProperties>
</file>